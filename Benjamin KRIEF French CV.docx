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85F0D" w14:textId="21F979AC" w:rsidR="00B726CF" w:rsidRPr="00A40D0A" w:rsidRDefault="00045916">
      <w:pPr>
        <w:pStyle w:val="Nom"/>
      </w:pPr>
      <w:r>
        <w:t xml:space="preserve">          </w:t>
      </w:r>
      <w:r w:rsidR="00EB594F">
        <w:t xml:space="preserve">   </w:t>
      </w:r>
      <w:r w:rsidR="00206864">
        <w:t xml:space="preserve">  </w:t>
      </w:r>
      <w:r w:rsidR="00EB594F">
        <w:t xml:space="preserve">  </w:t>
      </w:r>
      <w:r>
        <w:t xml:space="preserve">    </w:t>
      </w:r>
      <w:r w:rsidR="00AF346F">
        <w:t xml:space="preserve">         </w:t>
      </w:r>
      <w:r w:rsidR="00465C2A">
        <w:t>Benjamin KRIEF</w:t>
      </w:r>
      <w:r>
        <w:t xml:space="preserve">      </w:t>
      </w:r>
      <w:r>
        <w:tab/>
      </w:r>
      <w:r>
        <w:tab/>
      </w:r>
    </w:p>
    <w:p w14:paraId="18B35DA7" w14:textId="03A35425" w:rsidR="00B726CF" w:rsidRPr="00A40D0A" w:rsidRDefault="00035DD5">
      <w:pPr>
        <w:pStyle w:val="Coordonnes"/>
      </w:pPr>
      <w:r>
        <w:t xml:space="preserve">17 Avenue Camille Pujol 31100 Toulouse | 0787557458 | </w:t>
      </w:r>
      <w:r w:rsidR="00120282" w:rsidRPr="00120282">
        <w:t>benjamin.krief@etu.inp-n7.fr</w:t>
      </w:r>
    </w:p>
    <w:sdt>
      <w:sdtPr>
        <w:id w:val="-1179423465"/>
        <w:placeholder>
          <w:docPart w:val="9496057F05066D4987427244723CF0C3"/>
        </w:placeholder>
        <w:temporary/>
        <w:showingPlcHdr/>
        <w15:appearance w15:val="hidden"/>
      </w:sdtPr>
      <w:sdtContent>
        <w:p w14:paraId="341C80AC" w14:textId="77777777" w:rsidR="00B726CF" w:rsidRPr="00A40D0A" w:rsidRDefault="00A40D0A">
          <w:pPr>
            <w:pStyle w:val="Titre1"/>
          </w:pPr>
          <w:r>
            <w:t>Objectif</w:t>
          </w:r>
        </w:p>
      </w:sdtContent>
    </w:sdt>
    <w:p w14:paraId="119CD0E0" w14:textId="2B19C9A6" w:rsidR="00465C2A" w:rsidRPr="00333CD3" w:rsidRDefault="00465C2A" w:rsidP="00465C2A">
      <w:pPr>
        <w:pStyle w:val="Titre4"/>
      </w:pPr>
      <w:r>
        <w:t xml:space="preserve">Me familiariser avec un poste d’informaticien dans le cadre d’une équipe et sous la supervision d’un chef d’équipe d’une part, et mettre en pratique et parfaire les connaissances acquises en </w:t>
      </w:r>
      <w:r w:rsidR="00F1080D">
        <w:t>2eme</w:t>
      </w:r>
      <w:r>
        <w:t xml:space="preserve"> année d’école, d’autre part.</w:t>
      </w:r>
    </w:p>
    <w:sdt>
      <w:sdtPr>
        <w:id w:val="1728489637"/>
        <w:placeholder>
          <w:docPart w:val="35FB55A574D7D8449493926657B15780"/>
        </w:placeholder>
        <w:temporary/>
        <w:showingPlcHdr/>
        <w15:appearance w15:val="hidden"/>
      </w:sdtPr>
      <w:sdtContent>
        <w:p w14:paraId="27912F89" w14:textId="77777777" w:rsidR="00B726CF" w:rsidRPr="00A40D0A" w:rsidRDefault="00CA0815">
          <w:pPr>
            <w:pStyle w:val="Titre1"/>
          </w:pPr>
          <w:r w:rsidRPr="00CA0815">
            <w:t>EXPÉRIENCE</w:t>
          </w:r>
        </w:p>
      </w:sdtContent>
    </w:sdt>
    <w:p w14:paraId="587394EC" w14:textId="77777777" w:rsidR="00652947" w:rsidRDefault="00652947" w:rsidP="00652947">
      <w:pPr>
        <w:rPr>
          <w:color w:val="000000" w:themeColor="text1"/>
        </w:rPr>
      </w:pPr>
    </w:p>
    <w:p w14:paraId="2C9E67B6" w14:textId="2241FC2A" w:rsidR="00652947" w:rsidRDefault="00652947" w:rsidP="00652947">
      <w:pPr>
        <w:pStyle w:val="Titre4"/>
      </w:pPr>
      <w:r>
        <w:t>1-S</w:t>
      </w:r>
      <w:r w:rsidRPr="009109F3">
        <w:t xml:space="preserve">ociété Aptitudes </w:t>
      </w:r>
      <w:r>
        <w:t xml:space="preserve">Méditerranée Systèmes Informatiques et Ingénierie, Marseille, de juin à juillet 2025 </w:t>
      </w:r>
    </w:p>
    <w:p w14:paraId="53FD75E7" w14:textId="77777777" w:rsidR="00652947" w:rsidRDefault="00652947" w:rsidP="00652947">
      <w:pPr>
        <w:pStyle w:val="Titre4"/>
        <w:numPr>
          <w:ilvl w:val="0"/>
          <w:numId w:val="17"/>
        </w:numPr>
      </w:pPr>
      <w:r>
        <w:t>Spécialisé dans le conseil de logiciels informatiques</w:t>
      </w:r>
    </w:p>
    <w:p w14:paraId="3DA0EF04" w14:textId="120731D5" w:rsidR="00652947" w:rsidRDefault="00652947" w:rsidP="00652947">
      <w:pPr>
        <w:pStyle w:val="Titre4"/>
        <w:numPr>
          <w:ilvl w:val="0"/>
          <w:numId w:val="17"/>
        </w:numPr>
      </w:pPr>
      <w:r>
        <w:t>Propose des solutions informatiques de gestion, basé sur le logiciel EBP</w:t>
      </w:r>
    </w:p>
    <w:p w14:paraId="61FE4CF6" w14:textId="77777777" w:rsidR="00652947" w:rsidRDefault="00652947" w:rsidP="00652947">
      <w:pPr>
        <w:pStyle w:val="Titre4"/>
        <w:numPr>
          <w:ilvl w:val="0"/>
          <w:numId w:val="17"/>
        </w:numPr>
      </w:pPr>
      <w:r>
        <w:t>Aide à l’installation de paramétrage et développement des modules sur mesure pour répondre aux besoins métiers de chaque client</w:t>
      </w:r>
    </w:p>
    <w:p w14:paraId="230EF08E" w14:textId="28B75FDB" w:rsidR="00AF346F" w:rsidRPr="00652947" w:rsidRDefault="00652947" w:rsidP="00652947">
      <w:pPr>
        <w:pStyle w:val="Titre4"/>
        <w:numPr>
          <w:ilvl w:val="0"/>
          <w:numId w:val="17"/>
        </w:numPr>
      </w:pPr>
      <w:r>
        <w:t>Conseil téléphonique pour dépannage</w:t>
      </w:r>
    </w:p>
    <w:p w14:paraId="5831BD97" w14:textId="71DD57E4" w:rsidR="00E669CA" w:rsidRDefault="00BF1FC3" w:rsidP="00652947">
      <w:pPr>
        <w:pStyle w:val="Titre4"/>
      </w:pPr>
      <w:r>
        <w:t>2</w:t>
      </w:r>
      <w:r w:rsidR="00E669CA">
        <w:t>-Assistant administratif SELARL Krief à temps partiel</w:t>
      </w:r>
    </w:p>
    <w:p w14:paraId="07432772" w14:textId="77777777" w:rsidR="00E669CA" w:rsidRDefault="00E669CA" w:rsidP="00E669CA">
      <w:pPr>
        <w:pStyle w:val="Titre4"/>
      </w:pPr>
      <w:r>
        <w:t>Depuis 2021</w:t>
      </w:r>
    </w:p>
    <w:p w14:paraId="364CEEDF" w14:textId="77777777" w:rsidR="00E669CA" w:rsidRDefault="00E669CA" w:rsidP="00E669CA">
      <w:pPr>
        <w:pStyle w:val="Titre4"/>
        <w:numPr>
          <w:ilvl w:val="0"/>
          <w:numId w:val="14"/>
        </w:numPr>
        <w:tabs>
          <w:tab w:val="num" w:pos="360"/>
        </w:tabs>
        <w:ind w:left="360"/>
      </w:pPr>
      <w:r>
        <w:t>Archivage administratif et informatique</w:t>
      </w:r>
    </w:p>
    <w:p w14:paraId="1FB75B2E" w14:textId="59214762" w:rsidR="00E669CA" w:rsidRDefault="00E669CA" w:rsidP="00465C2A">
      <w:pPr>
        <w:pStyle w:val="Titre4"/>
        <w:numPr>
          <w:ilvl w:val="0"/>
          <w:numId w:val="14"/>
        </w:numPr>
        <w:tabs>
          <w:tab w:val="num" w:pos="360"/>
        </w:tabs>
        <w:ind w:left="360"/>
      </w:pPr>
      <w:r>
        <w:t>Dépannage ponctuel du réseau et matériel informatique</w:t>
      </w:r>
    </w:p>
    <w:p w14:paraId="07D95CA3" w14:textId="3FE03780" w:rsidR="00B726CF" w:rsidRPr="00A40D0A" w:rsidRDefault="00BF1FC3" w:rsidP="00465C2A">
      <w:pPr>
        <w:pStyle w:val="Titre4"/>
      </w:pPr>
      <w:r>
        <w:t>3</w:t>
      </w:r>
      <w:r w:rsidR="00960C19">
        <w:t>-</w:t>
      </w:r>
      <w:r w:rsidR="00465C2A">
        <w:t>Stage d’observation</w:t>
      </w:r>
    </w:p>
    <w:p w14:paraId="38C37FBB" w14:textId="2984394C" w:rsidR="00B726CF" w:rsidRPr="00A40D0A" w:rsidRDefault="00465C2A" w:rsidP="00465C2A">
      <w:pPr>
        <w:pStyle w:val="Titre4"/>
      </w:pPr>
      <w:r>
        <w:t>Aéroport Marseille-Provence Tour de Contrôle en Décembre 2018</w:t>
      </w:r>
    </w:p>
    <w:p w14:paraId="2DB621C3" w14:textId="3C4651DB" w:rsidR="00B726CF" w:rsidRDefault="00465C2A" w:rsidP="00151FE9">
      <w:pPr>
        <w:pStyle w:val="Titre4"/>
        <w:numPr>
          <w:ilvl w:val="0"/>
          <w:numId w:val="14"/>
        </w:numPr>
      </w:pPr>
      <w:r>
        <w:t>Présentation du métier de contrôleur aérien, mise en situation en réel, via un simulateur, lors du décollage et de l’atterrissage d’avion</w:t>
      </w:r>
    </w:p>
    <w:p w14:paraId="3CE2332B" w14:textId="77777777" w:rsidR="00CE34C8" w:rsidRDefault="00CE34C8" w:rsidP="00CE34C8"/>
    <w:p w14:paraId="2727FA30" w14:textId="77777777" w:rsidR="00CE34C8" w:rsidRPr="00CE34C8" w:rsidRDefault="00CE34C8" w:rsidP="00CE34C8"/>
    <w:p w14:paraId="528FA864" w14:textId="77777777" w:rsidR="00227E30" w:rsidRDefault="00227E30" w:rsidP="00227E30"/>
    <w:p w14:paraId="52564BCE" w14:textId="77777777" w:rsidR="00227E30" w:rsidRDefault="00227E30" w:rsidP="00227E30"/>
    <w:p w14:paraId="4A5298AC" w14:textId="77777777" w:rsidR="00227E30" w:rsidRPr="00227E30" w:rsidRDefault="00227E30" w:rsidP="00227E30"/>
    <w:p w14:paraId="3F3A0FFB" w14:textId="3EC2F347" w:rsidR="00B726CF" w:rsidRPr="00A40D0A" w:rsidRDefault="00C96007">
      <w:pPr>
        <w:pStyle w:val="Titre1"/>
      </w:pPr>
      <w:r>
        <w:lastRenderedPageBreak/>
        <w:t>Parcours academique</w:t>
      </w:r>
    </w:p>
    <w:p w14:paraId="294C3D3B" w14:textId="7F27CAE9" w:rsidR="00206864" w:rsidRDefault="00206864" w:rsidP="00465C2A">
      <w:pPr>
        <w:pStyle w:val="Titre4"/>
      </w:pPr>
      <w:r w:rsidRPr="008550FD">
        <w:t>INP-ENSEEIHT option Science</w:t>
      </w:r>
      <w:r>
        <w:t>s</w:t>
      </w:r>
      <w:r w:rsidRPr="008550FD">
        <w:t xml:space="preserve"> du numérique</w:t>
      </w:r>
      <w:r>
        <w:t xml:space="preserve"> </w:t>
      </w:r>
      <w:r w:rsidRPr="008550FD">
        <w:t>• 2024-202</w:t>
      </w:r>
      <w:r>
        <w:t xml:space="preserve">7 </w:t>
      </w:r>
      <w:r w:rsidRPr="008550FD">
        <w:t>• INP N7, Toulouse</w:t>
      </w:r>
    </w:p>
    <w:p w14:paraId="389B9159" w14:textId="77777777" w:rsidR="00206864" w:rsidRDefault="00206864" w:rsidP="00465C2A"/>
    <w:p w14:paraId="06DF319F" w14:textId="77777777" w:rsidR="00206864" w:rsidRDefault="00206864" w:rsidP="00206864">
      <w:pPr>
        <w:pStyle w:val="Titre4"/>
      </w:pPr>
      <w:r>
        <w:t>2eme Année CPGE- PSI*</w:t>
      </w:r>
      <w:r w:rsidRPr="00FB503F">
        <w:t xml:space="preserve"> • 202</w:t>
      </w:r>
      <w:r>
        <w:t>3</w:t>
      </w:r>
      <w:r w:rsidRPr="00FB503F">
        <w:t>-202</w:t>
      </w:r>
      <w:r>
        <w:t xml:space="preserve">4 </w:t>
      </w:r>
      <w:r w:rsidRPr="00FB503F">
        <w:t>•</w:t>
      </w:r>
      <w:r>
        <w:t xml:space="preserve"> Mention très bien, </w:t>
      </w:r>
      <w:r w:rsidRPr="00FB503F">
        <w:t xml:space="preserve">Lycée </w:t>
      </w:r>
      <w:r>
        <w:t xml:space="preserve">Jean PERRIN, Marseille </w:t>
      </w:r>
    </w:p>
    <w:p w14:paraId="4D9FB7F6" w14:textId="77777777" w:rsidR="00465C2A" w:rsidRPr="00465C2A" w:rsidRDefault="00465C2A" w:rsidP="00465C2A"/>
    <w:p w14:paraId="6C920836" w14:textId="47D48BCE" w:rsidR="00465C2A" w:rsidRDefault="00465C2A" w:rsidP="00465C2A">
      <w:pPr>
        <w:pStyle w:val="Titre4"/>
      </w:pPr>
      <w:r>
        <w:t>1ere Année CPGE- PCSI</w:t>
      </w:r>
      <w:r w:rsidRPr="00FB503F">
        <w:t xml:space="preserve"> • 202</w:t>
      </w:r>
      <w:r>
        <w:t>2</w:t>
      </w:r>
      <w:r w:rsidRPr="00FB503F">
        <w:t>-202</w:t>
      </w:r>
      <w:r>
        <w:t xml:space="preserve">3 </w:t>
      </w:r>
      <w:r w:rsidRPr="00FB503F">
        <w:t xml:space="preserve">• Lycée </w:t>
      </w:r>
      <w:r>
        <w:t>Jean PERRIN, Marseille</w:t>
      </w:r>
    </w:p>
    <w:p w14:paraId="1BE7D8B6" w14:textId="77777777" w:rsidR="00206864" w:rsidRDefault="00206864" w:rsidP="00206864"/>
    <w:p w14:paraId="31F92305" w14:textId="77777777" w:rsidR="00206864" w:rsidRDefault="00206864" w:rsidP="00206864">
      <w:pPr>
        <w:pStyle w:val="Titre4"/>
      </w:pPr>
      <w:r w:rsidRPr="00FB503F">
        <w:t>Baccalauréat Option Math-Expert • 2021-2022 • Mention Bien, Lycée Ami</w:t>
      </w:r>
      <w:r>
        <w:t>, Marseille</w:t>
      </w:r>
    </w:p>
    <w:p w14:paraId="37EA48D7" w14:textId="77777777" w:rsidR="00206864" w:rsidRPr="00206864" w:rsidRDefault="00206864" w:rsidP="00206864"/>
    <w:p w14:paraId="4521F895" w14:textId="13BC9FFC" w:rsidR="00465C2A" w:rsidRDefault="00206864" w:rsidP="00465C2A">
      <w:pPr>
        <w:pStyle w:val="Titre4"/>
      </w:pPr>
      <w:r>
        <w:t>Diplôme National du Brevet</w:t>
      </w:r>
      <w:r w:rsidRPr="00FB503F">
        <w:t xml:space="preserve"> • 20</w:t>
      </w:r>
      <w:r>
        <w:t>18</w:t>
      </w:r>
      <w:r w:rsidRPr="00FB503F">
        <w:t>-20</w:t>
      </w:r>
      <w:r>
        <w:t>19</w:t>
      </w:r>
      <w:r w:rsidRPr="00FB503F">
        <w:t xml:space="preserve"> • Mention Bien, Lycée Ami</w:t>
      </w:r>
      <w:r>
        <w:t>, Marseille</w:t>
      </w:r>
    </w:p>
    <w:p w14:paraId="1CC3345C" w14:textId="77777777" w:rsidR="00151FE9" w:rsidRPr="00151FE9" w:rsidRDefault="00151FE9" w:rsidP="00151FE9"/>
    <w:p w14:paraId="29E9FA0E" w14:textId="40D51990" w:rsidR="00B726CF" w:rsidRDefault="00151FE9">
      <w:pPr>
        <w:pStyle w:val="Titre1"/>
      </w:pPr>
      <w:r>
        <w:t>Langues parlées</w:t>
      </w:r>
    </w:p>
    <w:p w14:paraId="1BFD0B07" w14:textId="6434B0AF" w:rsidR="00B72C29" w:rsidRDefault="00B72C29" w:rsidP="00151FE9">
      <w:pPr>
        <w:pStyle w:val="Titre4"/>
        <w:numPr>
          <w:ilvl w:val="0"/>
          <w:numId w:val="14"/>
        </w:numPr>
      </w:pPr>
      <w:r>
        <w:t>Français : Langue maternelle</w:t>
      </w:r>
      <w:r w:rsidR="00C869A3">
        <w:t xml:space="preserve"> – C2</w:t>
      </w:r>
    </w:p>
    <w:p w14:paraId="156E115C" w14:textId="2786FC16" w:rsidR="00151FE9" w:rsidRDefault="00151FE9" w:rsidP="00151FE9">
      <w:pPr>
        <w:pStyle w:val="Titre4"/>
        <w:numPr>
          <w:ilvl w:val="0"/>
          <w:numId w:val="14"/>
        </w:numPr>
      </w:pPr>
      <w:r>
        <w:t xml:space="preserve">Anglais : </w:t>
      </w:r>
      <w:r w:rsidR="00CD5CF0">
        <w:t xml:space="preserve">Intermédiaire supérieur </w:t>
      </w:r>
      <w:r w:rsidR="00C869A3">
        <w:t>– B2</w:t>
      </w:r>
    </w:p>
    <w:p w14:paraId="505F7601" w14:textId="0265A1A9" w:rsidR="00151FE9" w:rsidRDefault="00151FE9" w:rsidP="00151FE9">
      <w:pPr>
        <w:pStyle w:val="Titre4"/>
        <w:numPr>
          <w:ilvl w:val="0"/>
          <w:numId w:val="14"/>
        </w:numPr>
      </w:pPr>
      <w:r>
        <w:t>Espagnol : Scolaire</w:t>
      </w:r>
      <w:r w:rsidR="00C869A3">
        <w:t xml:space="preserve"> – A2</w:t>
      </w:r>
    </w:p>
    <w:p w14:paraId="4B491020" w14:textId="2889C62D" w:rsidR="00151FE9" w:rsidRPr="00151FE9" w:rsidRDefault="00151FE9" w:rsidP="00151FE9">
      <w:pPr>
        <w:pStyle w:val="Titre4"/>
        <w:numPr>
          <w:ilvl w:val="0"/>
          <w:numId w:val="14"/>
        </w:numPr>
      </w:pPr>
      <w:r>
        <w:t>Chinois : En cours d’initiation</w:t>
      </w:r>
      <w:r w:rsidR="00C869A3">
        <w:t xml:space="preserve"> – A2</w:t>
      </w:r>
    </w:p>
    <w:p w14:paraId="51560C54" w14:textId="3364FC57" w:rsidR="00151FE9" w:rsidRDefault="00151FE9" w:rsidP="00151FE9">
      <w:pPr>
        <w:pStyle w:val="Titre1"/>
      </w:pPr>
      <w:r>
        <w:t>Competences</w:t>
      </w:r>
    </w:p>
    <w:p w14:paraId="090BB531" w14:textId="3265E6DE" w:rsidR="00227E30" w:rsidRDefault="00227E30" w:rsidP="00227E30">
      <w:pPr>
        <w:pStyle w:val="Titre4"/>
        <w:numPr>
          <w:ilvl w:val="0"/>
          <w:numId w:val="15"/>
        </w:numPr>
      </w:pPr>
      <w:r>
        <w:t>Python : Avancé</w:t>
      </w:r>
    </w:p>
    <w:p w14:paraId="3B1B3DF6" w14:textId="0CCCF898" w:rsidR="00227E30" w:rsidRDefault="00227E30" w:rsidP="00227E30">
      <w:pPr>
        <w:pStyle w:val="Titre4"/>
        <w:numPr>
          <w:ilvl w:val="0"/>
          <w:numId w:val="15"/>
        </w:numPr>
      </w:pPr>
      <w:r>
        <w:t>HTML : Avancé</w:t>
      </w:r>
    </w:p>
    <w:p w14:paraId="6F74748B" w14:textId="692B96E2" w:rsidR="00652947" w:rsidRDefault="00227E30" w:rsidP="00652947">
      <w:pPr>
        <w:pStyle w:val="Titre4"/>
        <w:numPr>
          <w:ilvl w:val="0"/>
          <w:numId w:val="15"/>
        </w:numPr>
      </w:pPr>
      <w:r>
        <w:t>CSS : Intermédiaire</w:t>
      </w:r>
    </w:p>
    <w:p w14:paraId="2B4F7BA3" w14:textId="60C86E0E" w:rsidR="00652947" w:rsidRPr="00652947" w:rsidRDefault="00652947" w:rsidP="00652947">
      <w:pPr>
        <w:pStyle w:val="Titre4"/>
        <w:numPr>
          <w:ilvl w:val="0"/>
          <w:numId w:val="15"/>
        </w:numPr>
      </w:pPr>
      <w:r>
        <w:t>C# : Intermédiaire</w:t>
      </w:r>
    </w:p>
    <w:p w14:paraId="32E29F5F" w14:textId="15BE45A3" w:rsidR="00CE34C8" w:rsidRPr="00CE34C8" w:rsidRDefault="00CE34C8" w:rsidP="00CE34C8">
      <w:pPr>
        <w:pStyle w:val="Titre4"/>
        <w:numPr>
          <w:ilvl w:val="0"/>
          <w:numId w:val="15"/>
        </w:numPr>
      </w:pPr>
      <w:r>
        <w:t>Modélisation 3D et impression</w:t>
      </w:r>
    </w:p>
    <w:p w14:paraId="42CBA07A" w14:textId="665EA71C" w:rsidR="00151FE9" w:rsidRPr="00A40D0A" w:rsidRDefault="00227E30" w:rsidP="00227E30">
      <w:pPr>
        <w:pStyle w:val="Titre4"/>
        <w:numPr>
          <w:ilvl w:val="0"/>
          <w:numId w:val="15"/>
        </w:numPr>
      </w:pPr>
      <w:r>
        <w:t>Autres : r</w:t>
      </w:r>
      <w:r w:rsidR="00151FE9">
        <w:t>apide, sérieux, organisé, soigné et efficace</w:t>
      </w:r>
    </w:p>
    <w:p w14:paraId="18D83EDD" w14:textId="3BA4C687" w:rsidR="00151FE9" w:rsidRDefault="00151FE9" w:rsidP="00151FE9">
      <w:pPr>
        <w:pStyle w:val="Titre1"/>
      </w:pPr>
      <w:r>
        <w:t>Centre d’interets</w:t>
      </w:r>
    </w:p>
    <w:p w14:paraId="7F322091" w14:textId="5621A647" w:rsidR="00151FE9" w:rsidRPr="00151FE9" w:rsidRDefault="00151FE9" w:rsidP="00151FE9">
      <w:pPr>
        <w:pStyle w:val="Titre4"/>
      </w:pPr>
      <w:r>
        <w:t xml:space="preserve">Voyage, guitare, informatique, </w:t>
      </w:r>
      <w:r w:rsidR="005E0DDF">
        <w:t xml:space="preserve">cyclisme, </w:t>
      </w:r>
      <w:r>
        <w:t>ping-pong, escalade</w:t>
      </w:r>
    </w:p>
    <w:sectPr w:rsidR="00151FE9" w:rsidRPr="00151FE9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BEFA4" w14:textId="77777777" w:rsidR="0013246F" w:rsidRDefault="0013246F">
      <w:r>
        <w:separator/>
      </w:r>
    </w:p>
  </w:endnote>
  <w:endnote w:type="continuationSeparator" w:id="0">
    <w:p w14:paraId="76B891BF" w14:textId="77777777" w:rsidR="0013246F" w:rsidRDefault="0013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D289E" w14:textId="77777777" w:rsidR="00B726CF" w:rsidRDefault="00A40D0A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7B459" w14:textId="77777777" w:rsidR="0013246F" w:rsidRDefault="0013246F">
      <w:r>
        <w:separator/>
      </w:r>
    </w:p>
  </w:footnote>
  <w:footnote w:type="continuationSeparator" w:id="0">
    <w:p w14:paraId="581A98A2" w14:textId="77777777" w:rsidR="0013246F" w:rsidRDefault="00132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1467B" w14:textId="77777777" w:rsidR="00B726CF" w:rsidRDefault="00A40D0A">
    <w:r>
      <w:rPr>
        <w:noProof/>
        <w:lang w:val="cs-CZ" w:eastAsia="cs-CZ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303F63C" wp14:editId="0A0A35F0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606C3B8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22587" w14:textId="77777777" w:rsidR="00B726CF" w:rsidRDefault="00A40D0A">
    <w:r>
      <w:rPr>
        <w:noProof/>
        <w:lang w:val="cs-CZ" w:eastAsia="cs-CZ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C3FF5F" wp14:editId="2E28A86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oupe 4" title="Cadre de page avec ongle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Cadre 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e lib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8D1E098" w14:textId="77777777" w:rsidR="00B726CF" w:rsidRDefault="00B726C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4C3FF5F" id="Groupe 4" o:spid="_x0000_s1026" alt="Titre : Cadre de page avec onglet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">
              <v:shape id="Cadre 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e libre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8D1E098" w14:textId="77777777" w:rsidR="00B726CF" w:rsidRDefault="00B726CF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4A029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BC07A7"/>
    <w:multiLevelType w:val="hybridMultilevel"/>
    <w:tmpl w:val="D6F65274"/>
    <w:lvl w:ilvl="0" w:tplc="DBC6CEB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42F15"/>
    <w:multiLevelType w:val="hybridMultilevel"/>
    <w:tmpl w:val="564CFF28"/>
    <w:lvl w:ilvl="0" w:tplc="DBC6CEB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D30EC"/>
    <w:multiLevelType w:val="hybridMultilevel"/>
    <w:tmpl w:val="26EA28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epuc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F6737"/>
    <w:multiLevelType w:val="hybridMultilevel"/>
    <w:tmpl w:val="EAA07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54655"/>
    <w:multiLevelType w:val="hybridMultilevel"/>
    <w:tmpl w:val="7AB01E5C"/>
    <w:lvl w:ilvl="0" w:tplc="14FA4362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32411">
    <w:abstractNumId w:val="9"/>
  </w:num>
  <w:num w:numId="2" w16cid:durableId="1312715849">
    <w:abstractNumId w:val="14"/>
  </w:num>
  <w:num w:numId="3" w16cid:durableId="1623609216">
    <w:abstractNumId w:val="11"/>
  </w:num>
  <w:num w:numId="4" w16cid:durableId="354623513">
    <w:abstractNumId w:val="7"/>
  </w:num>
  <w:num w:numId="5" w16cid:durableId="1192038550">
    <w:abstractNumId w:val="6"/>
  </w:num>
  <w:num w:numId="6" w16cid:durableId="1664816803">
    <w:abstractNumId w:val="5"/>
  </w:num>
  <w:num w:numId="7" w16cid:durableId="2119643855">
    <w:abstractNumId w:val="4"/>
  </w:num>
  <w:num w:numId="8" w16cid:durableId="1183205142">
    <w:abstractNumId w:val="8"/>
  </w:num>
  <w:num w:numId="9" w16cid:durableId="1995063934">
    <w:abstractNumId w:val="3"/>
  </w:num>
  <w:num w:numId="10" w16cid:durableId="107237586">
    <w:abstractNumId w:val="2"/>
  </w:num>
  <w:num w:numId="11" w16cid:durableId="868105306">
    <w:abstractNumId w:val="1"/>
  </w:num>
  <w:num w:numId="12" w16cid:durableId="457188418">
    <w:abstractNumId w:val="0"/>
  </w:num>
  <w:num w:numId="13" w16cid:durableId="226233582">
    <w:abstractNumId w:val="16"/>
  </w:num>
  <w:num w:numId="14" w16cid:durableId="1213349153">
    <w:abstractNumId w:val="12"/>
  </w:num>
  <w:num w:numId="15" w16cid:durableId="318460089">
    <w:abstractNumId w:val="10"/>
  </w:num>
  <w:num w:numId="16" w16cid:durableId="237525429">
    <w:abstractNumId w:val="15"/>
  </w:num>
  <w:num w:numId="17" w16cid:durableId="32876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1"/>
  <w:proofState w:spelling="clean" w:grammar="clean"/>
  <w:attachedTemplate r:id="rId1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2A"/>
    <w:rsid w:val="00035DD5"/>
    <w:rsid w:val="00045916"/>
    <w:rsid w:val="000C13F6"/>
    <w:rsid w:val="00120282"/>
    <w:rsid w:val="0013246F"/>
    <w:rsid w:val="00151FE9"/>
    <w:rsid w:val="001832DE"/>
    <w:rsid w:val="00206864"/>
    <w:rsid w:val="00227E30"/>
    <w:rsid w:val="00283FB8"/>
    <w:rsid w:val="002E68AB"/>
    <w:rsid w:val="00465C2A"/>
    <w:rsid w:val="005B4266"/>
    <w:rsid w:val="005E0DDF"/>
    <w:rsid w:val="0065284D"/>
    <w:rsid w:val="00652947"/>
    <w:rsid w:val="00667DC1"/>
    <w:rsid w:val="006D7D34"/>
    <w:rsid w:val="00797268"/>
    <w:rsid w:val="0080143F"/>
    <w:rsid w:val="00922B00"/>
    <w:rsid w:val="00960C19"/>
    <w:rsid w:val="009D11F8"/>
    <w:rsid w:val="00A40D0A"/>
    <w:rsid w:val="00AA0E0E"/>
    <w:rsid w:val="00AE2721"/>
    <w:rsid w:val="00AF346F"/>
    <w:rsid w:val="00B726CF"/>
    <w:rsid w:val="00B72C29"/>
    <w:rsid w:val="00BF1FC3"/>
    <w:rsid w:val="00C0573F"/>
    <w:rsid w:val="00C75006"/>
    <w:rsid w:val="00C869A3"/>
    <w:rsid w:val="00C96007"/>
    <w:rsid w:val="00CA0815"/>
    <w:rsid w:val="00CD5CF0"/>
    <w:rsid w:val="00CE34C8"/>
    <w:rsid w:val="00D81179"/>
    <w:rsid w:val="00DB63B3"/>
    <w:rsid w:val="00E669CA"/>
    <w:rsid w:val="00EB594F"/>
    <w:rsid w:val="00EC6EE1"/>
    <w:rsid w:val="00F1080D"/>
    <w:rsid w:val="00FE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29478"/>
  <w15:chartTrackingRefBased/>
  <w15:docId w15:val="{5AA823B0-68DC-1940-A4F4-3CE7BEE4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fr-FR" w:eastAsia="ja-JP" w:bidi="fr-FR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F8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ordonnes">
    <w:name w:val="Coordonnées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epuc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itredulivre">
    <w:name w:val="Book Title"/>
    <w:basedOn w:val="Policepardfau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0E0B05" w:themeColor="text2"/>
      <w:sz w:val="24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ccentuation">
    <w:name w:val="Emphasis"/>
    <w:basedOn w:val="Policepardfaut"/>
    <w:uiPriority w:val="20"/>
    <w:semiHidden/>
    <w:unhideWhenUsed/>
    <w:qFormat/>
    <w:rPr>
      <w:i w:val="0"/>
      <w:iCs/>
      <w:color w:val="E3AB47" w:themeColor="accent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Cs/>
      <w:sz w:val="26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Cs/>
      <w:color w:val="262626" w:themeColor="text1" w:themeTint="D9"/>
      <w:sz w:val="26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  <w:color w:val="262626" w:themeColor="text1" w:themeTint="D9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agraphedeliste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itreTR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">
    <w:name w:val="Nom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reCar">
    <w:name w:val="Titre Car"/>
    <w:basedOn w:val="Policepardfaut"/>
    <w:link w:val="Titr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Listenumros">
    <w:name w:val="List Number"/>
    <w:basedOn w:val="Normal"/>
    <w:uiPriority w:val="10"/>
    <w:qFormat/>
    <w:pPr>
      <w:numPr>
        <w:numId w:val="13"/>
      </w:numPr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ar">
    <w:name w:val="Date Car"/>
    <w:basedOn w:val="Policepardfaut"/>
    <w:link w:val="Date"/>
    <w:uiPriority w:val="99"/>
    <w:semiHidden/>
    <w:rPr>
      <w:color w:val="0E0B05" w:themeColor="text2"/>
      <w:sz w:val="24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sCar">
    <w:name w:val="Salutations Car"/>
    <w:basedOn w:val="Policepardfaut"/>
    <w:link w:val="Salutations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ar">
    <w:name w:val="Signature Car"/>
    <w:basedOn w:val="Policepardfaut"/>
    <w:link w:val="Signature"/>
    <w:uiPriority w:val="99"/>
    <w:semiHidden/>
    <w:rPr>
      <w:color w:val="0E0B05" w:themeColor="text2"/>
    </w:rPr>
  </w:style>
  <w:style w:type="character" w:styleId="Lienhypertexte">
    <w:name w:val="Hyperlink"/>
    <w:basedOn w:val="Policepardfaut"/>
    <w:uiPriority w:val="99"/>
    <w:unhideWhenUsed/>
    <w:rsid w:val="00045916"/>
    <w:rPr>
      <w:color w:val="53C3C7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5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6615">
          <w:marLeft w:val="54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8513">
          <w:marLeft w:val="54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1864">
          <w:marLeft w:val="54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3547">
          <w:marLeft w:val="54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njaminkrief/Library/Containers/com.microsoft.Word/Data/Library/Application%20Support/Microsoft/Office/16.0/DTS/fr-FR%7bD5DD610F-95AC-4745-A8B1-F912F603FE8B%7d/%7b9C7B99AC-7F45-E448-8B6F-1538319370C0%7dtf100020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6057F05066D4987427244723CF0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233E7F-A1FB-4342-847A-F765242CF316}"/>
      </w:docPartPr>
      <w:docPartBody>
        <w:p w:rsidR="00BC3D1A" w:rsidRDefault="009621B5">
          <w:pPr>
            <w:pStyle w:val="9496057F05066D4987427244723CF0C3"/>
          </w:pPr>
          <w:r>
            <w:t>Objectif</w:t>
          </w:r>
        </w:p>
      </w:docPartBody>
    </w:docPart>
    <w:docPart>
      <w:docPartPr>
        <w:name w:val="35FB55A574D7D8449493926657B157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EA83D-7AAF-144B-B337-6924F5D9240D}"/>
      </w:docPartPr>
      <w:docPartBody>
        <w:p w:rsidR="00BC3D1A" w:rsidRDefault="009621B5">
          <w:pPr>
            <w:pStyle w:val="35FB55A574D7D8449493926657B15780"/>
          </w:pPr>
          <w:r w:rsidRPr="00CA0815">
            <w:t>EXPÉRIENCE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epuc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10059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5E"/>
    <w:rsid w:val="00094259"/>
    <w:rsid w:val="00161856"/>
    <w:rsid w:val="005C66C9"/>
    <w:rsid w:val="006A092B"/>
    <w:rsid w:val="00774DC0"/>
    <w:rsid w:val="007B7E35"/>
    <w:rsid w:val="008D6FE1"/>
    <w:rsid w:val="009621B5"/>
    <w:rsid w:val="00B24328"/>
    <w:rsid w:val="00BC3D1A"/>
    <w:rsid w:val="00BF2697"/>
    <w:rsid w:val="00C37C79"/>
    <w:rsid w:val="00C5466C"/>
    <w:rsid w:val="00E45C66"/>
    <w:rsid w:val="00E5435E"/>
    <w:rsid w:val="00EC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496057F05066D4987427244723CF0C3">
    <w:name w:val="9496057F05066D4987427244723CF0C3"/>
  </w:style>
  <w:style w:type="paragraph" w:customStyle="1" w:styleId="35FB55A574D7D8449493926657B15780">
    <w:name w:val="35FB55A574D7D8449493926657B15780"/>
  </w:style>
  <w:style w:type="paragraph" w:styleId="Listepuces">
    <w:name w:val="List Bullet"/>
    <w:basedOn w:val="Normal"/>
    <w:uiPriority w:val="9"/>
    <w:qFormat/>
    <w:rsid w:val="00E5435E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 w:bidi="fr-FR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5B573-7D8C-4DD8-8649-71804019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{9C7B99AC-7F45-E448-8B6F-1538319370C0}tf10002074.dotx</Template>
  <TotalTime>32</TotalTime>
  <Pages>2</Pages>
  <Words>303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2024-10-13T12:32:00Z</dcterms:created>
  <dcterms:modified xsi:type="dcterms:W3CDTF">2026-01-04T16:30:00Z</dcterms:modified>
</cp:coreProperties>
</file>