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85F0D" w14:textId="1F7DCF4C" w:rsidR="00B726CF" w:rsidRPr="00A40D0A" w:rsidRDefault="0025767C">
      <w:pPr>
        <w:pStyle w:val="Nom"/>
      </w:pPr>
      <w:r>
        <w:t xml:space="preserve">            </w:t>
      </w:r>
      <w:r w:rsidR="00045916">
        <w:t xml:space="preserve">    </w:t>
      </w:r>
      <w:r w:rsidR="001529E9">
        <w:t xml:space="preserve">     </w:t>
      </w:r>
      <w:r w:rsidR="00045916">
        <w:t xml:space="preserve">          </w:t>
      </w:r>
      <w:r w:rsidR="00465C2A">
        <w:t>Benjamin KRIEF</w:t>
      </w:r>
      <w:r w:rsidR="00045916">
        <w:t xml:space="preserve">      </w:t>
      </w:r>
      <w:r w:rsidR="00045916">
        <w:tab/>
      </w:r>
      <w:r w:rsidR="00045916">
        <w:tab/>
      </w:r>
    </w:p>
    <w:p w14:paraId="18B35DA7" w14:textId="37FB9DEA" w:rsidR="00B726CF" w:rsidRPr="00A40D0A" w:rsidRDefault="00035DD5">
      <w:pPr>
        <w:pStyle w:val="Coordonnes"/>
      </w:pPr>
      <w:r>
        <w:t xml:space="preserve">17 Avenue Camille Pujol 31100 Toulouse | 0787557458 | </w:t>
      </w:r>
      <w:r w:rsidR="00295B83" w:rsidRPr="00295B83">
        <w:t>benjamin.krief@etu.inp-n7.fr</w:t>
      </w:r>
    </w:p>
    <w:p w14:paraId="341C80AC" w14:textId="760DAFC0" w:rsidR="00B726CF" w:rsidRPr="009D36E9" w:rsidRDefault="0078633F">
      <w:pPr>
        <w:pStyle w:val="Titre1"/>
        <w:rPr>
          <w:lang w:val="en-US"/>
        </w:rPr>
      </w:pPr>
      <w:r w:rsidRPr="009D36E9">
        <w:rPr>
          <w:lang w:val="en-US"/>
        </w:rPr>
        <w:t>Objective</w:t>
      </w:r>
    </w:p>
    <w:p w14:paraId="00A737D1" w14:textId="2552ED39" w:rsidR="0078633F" w:rsidRPr="0078633F" w:rsidRDefault="0078633F" w:rsidP="0078633F">
      <w:pPr>
        <w:pStyle w:val="Titre4"/>
        <w:rPr>
          <w:lang w:val="en-US"/>
        </w:rPr>
      </w:pPr>
      <w:bookmarkStart w:id="0" w:name="OLE_LINK1"/>
      <w:bookmarkStart w:id="1" w:name="OLE_LINK2"/>
      <w:r w:rsidRPr="0078633F">
        <w:rPr>
          <w:lang w:val="en-US"/>
        </w:rPr>
        <w:t>Familiarize myself with a job as an IT specialist, working as part of a team and under the supervision of a team leader, and put into practice and perfect the knowledge acquired in the 1st year of school.</w:t>
      </w:r>
    </w:p>
    <w:bookmarkEnd w:id="0"/>
    <w:bookmarkEnd w:id="1"/>
    <w:p w14:paraId="27912F89" w14:textId="72CDF60B" w:rsidR="00B726CF" w:rsidRPr="00AD00FF" w:rsidRDefault="0078633F">
      <w:pPr>
        <w:pStyle w:val="Titre1"/>
        <w:rPr>
          <w:lang w:val="en-US"/>
        </w:rPr>
      </w:pPr>
      <w:r w:rsidRPr="00AD00FF">
        <w:rPr>
          <w:lang w:val="en-US"/>
        </w:rPr>
        <w:t>Experience</w:t>
      </w:r>
    </w:p>
    <w:p w14:paraId="2E35F820" w14:textId="7B4008CF" w:rsidR="00B63E0A" w:rsidRDefault="00B63E0A" w:rsidP="00B63E0A">
      <w:pPr>
        <w:pStyle w:val="Titre4"/>
        <w:rPr>
          <w:lang w:val="en-US"/>
        </w:rPr>
      </w:pPr>
      <w:r>
        <w:rPr>
          <w:lang w:val="en-US"/>
        </w:rPr>
        <w:t>1</w:t>
      </w:r>
      <w:r w:rsidRPr="0078633F">
        <w:rPr>
          <w:lang w:val="en-US"/>
        </w:rPr>
        <w:t xml:space="preserve">-Administrative assistant </w:t>
      </w:r>
    </w:p>
    <w:p w14:paraId="677CB6B8" w14:textId="77777777" w:rsidR="00B63E0A" w:rsidRDefault="00B63E0A" w:rsidP="00B63E0A">
      <w:pPr>
        <w:pStyle w:val="Titre4"/>
        <w:rPr>
          <w:lang w:val="en-US"/>
        </w:rPr>
      </w:pPr>
      <w:r w:rsidRPr="0078633F">
        <w:rPr>
          <w:lang w:val="en-US"/>
        </w:rPr>
        <w:t>SELARL Krief part-time Since 2021</w:t>
      </w:r>
    </w:p>
    <w:p w14:paraId="367A9B8B" w14:textId="77777777" w:rsidR="00B63E0A" w:rsidRDefault="00B63E0A" w:rsidP="00B63E0A">
      <w:pPr>
        <w:pStyle w:val="Titre4"/>
        <w:numPr>
          <w:ilvl w:val="0"/>
          <w:numId w:val="16"/>
        </w:numPr>
        <w:tabs>
          <w:tab w:val="num" w:pos="360"/>
        </w:tabs>
        <w:ind w:left="360"/>
        <w:rPr>
          <w:lang w:val="en-US"/>
        </w:rPr>
      </w:pPr>
      <w:r w:rsidRPr="0078633F">
        <w:rPr>
          <w:lang w:val="en-US"/>
        </w:rPr>
        <w:t>Administrative and computer archiving</w:t>
      </w:r>
    </w:p>
    <w:p w14:paraId="3AC4E29A" w14:textId="0DDA5187" w:rsidR="00B63E0A" w:rsidRPr="00B63E0A" w:rsidRDefault="00B63E0A" w:rsidP="0078633F">
      <w:pPr>
        <w:pStyle w:val="Titre4"/>
        <w:numPr>
          <w:ilvl w:val="0"/>
          <w:numId w:val="16"/>
        </w:numPr>
        <w:tabs>
          <w:tab w:val="num" w:pos="360"/>
        </w:tabs>
        <w:ind w:left="360"/>
        <w:rPr>
          <w:lang w:val="en-US"/>
        </w:rPr>
      </w:pPr>
      <w:r w:rsidRPr="0078633F">
        <w:rPr>
          <w:lang w:val="en-US"/>
        </w:rPr>
        <w:t>Occasional network and hardware troubleshooting</w:t>
      </w:r>
    </w:p>
    <w:p w14:paraId="794B9BB1" w14:textId="59EEE8F7" w:rsidR="0078633F" w:rsidRPr="009D36E9" w:rsidRDefault="00B63E0A" w:rsidP="0078633F">
      <w:pPr>
        <w:pStyle w:val="Titre4"/>
      </w:pPr>
      <w:r>
        <w:t>2</w:t>
      </w:r>
      <w:r w:rsidR="0078633F" w:rsidRPr="009D36E9">
        <w:t xml:space="preserve">-Observation </w:t>
      </w:r>
      <w:proofErr w:type="spellStart"/>
      <w:r w:rsidR="0078633F" w:rsidRPr="009D36E9">
        <w:t>internship</w:t>
      </w:r>
      <w:proofErr w:type="spellEnd"/>
      <w:r w:rsidR="0078633F" w:rsidRPr="009D36E9">
        <w:t xml:space="preserve"> </w:t>
      </w:r>
    </w:p>
    <w:p w14:paraId="3DF87789" w14:textId="77777777" w:rsidR="0078633F" w:rsidRPr="009D36E9" w:rsidRDefault="0078633F" w:rsidP="0078633F">
      <w:pPr>
        <w:pStyle w:val="Titre4"/>
      </w:pPr>
      <w:r w:rsidRPr="009D36E9">
        <w:t xml:space="preserve">At Aéroport Marseille-Provence Tour de Contrôle in </w:t>
      </w:r>
      <w:proofErr w:type="spellStart"/>
      <w:r w:rsidRPr="009D36E9">
        <w:t>December</w:t>
      </w:r>
      <w:proofErr w:type="spellEnd"/>
      <w:r w:rsidRPr="009D36E9">
        <w:t xml:space="preserve"> 2018</w:t>
      </w:r>
    </w:p>
    <w:p w14:paraId="4A5298AC" w14:textId="6A8425F8" w:rsidR="00227E30" w:rsidRPr="00B63E0A" w:rsidRDefault="0078633F" w:rsidP="00227E30">
      <w:pPr>
        <w:pStyle w:val="Titre4"/>
        <w:numPr>
          <w:ilvl w:val="0"/>
          <w:numId w:val="16"/>
        </w:numPr>
        <w:rPr>
          <w:lang w:val="en-US"/>
        </w:rPr>
      </w:pPr>
      <w:r w:rsidRPr="0078633F">
        <w:rPr>
          <w:lang w:val="en-US"/>
        </w:rPr>
        <w:t xml:space="preserve">Presentation of the air traffic controller's job, real-life situation, via a simulator, during aircraft takeoff and landing </w:t>
      </w:r>
    </w:p>
    <w:p w14:paraId="23A9D81B" w14:textId="77777777" w:rsidR="009D36E9" w:rsidRDefault="009D36E9" w:rsidP="00227E30">
      <w:pPr>
        <w:rPr>
          <w:lang w:val="en-US"/>
        </w:rPr>
      </w:pPr>
    </w:p>
    <w:p w14:paraId="47A4D9B1" w14:textId="77777777" w:rsidR="0006300C" w:rsidRDefault="0006300C" w:rsidP="00227E30">
      <w:pPr>
        <w:rPr>
          <w:lang w:val="en-US"/>
        </w:rPr>
      </w:pPr>
    </w:p>
    <w:p w14:paraId="7B08E9CA" w14:textId="77777777" w:rsidR="009D36E9" w:rsidRDefault="009D36E9" w:rsidP="00227E30">
      <w:pPr>
        <w:rPr>
          <w:lang w:val="en-US"/>
        </w:rPr>
      </w:pPr>
    </w:p>
    <w:p w14:paraId="6A655683" w14:textId="77777777" w:rsidR="009D36E9" w:rsidRDefault="009D36E9" w:rsidP="00227E30">
      <w:pPr>
        <w:rPr>
          <w:lang w:val="en-US"/>
        </w:rPr>
      </w:pPr>
    </w:p>
    <w:p w14:paraId="523C5D71" w14:textId="77777777" w:rsidR="009D36E9" w:rsidRDefault="009D36E9" w:rsidP="00227E30">
      <w:pPr>
        <w:rPr>
          <w:lang w:val="en-US"/>
        </w:rPr>
      </w:pPr>
    </w:p>
    <w:p w14:paraId="68B8673A" w14:textId="77777777" w:rsidR="009D36E9" w:rsidRPr="0078633F" w:rsidRDefault="009D36E9" w:rsidP="00227E30">
      <w:pPr>
        <w:rPr>
          <w:lang w:val="en-US"/>
        </w:rPr>
      </w:pPr>
    </w:p>
    <w:p w14:paraId="3F3A0FFB" w14:textId="5E4C8008" w:rsidR="00B726CF" w:rsidRPr="0078633F" w:rsidRDefault="00801091">
      <w:pPr>
        <w:pStyle w:val="Titre1"/>
        <w:rPr>
          <w:lang w:val="en-US"/>
        </w:rPr>
      </w:pPr>
      <w:r>
        <w:rPr>
          <w:lang w:val="en-US"/>
        </w:rPr>
        <w:t>Education</w:t>
      </w:r>
    </w:p>
    <w:p w14:paraId="114B2B82" w14:textId="77777777" w:rsidR="0006300C" w:rsidRDefault="0006300C" w:rsidP="0006300C">
      <w:pPr>
        <w:pStyle w:val="Titre4"/>
        <w:rPr>
          <w:lang w:val="en-US"/>
        </w:rPr>
      </w:pPr>
      <w:r w:rsidRPr="0078633F">
        <w:rPr>
          <w:lang w:val="en-US"/>
        </w:rPr>
        <w:t>INP-ENSEEIHT, specializing in Digital Sciences • 2024-2027 • INP N7, Toulouse</w:t>
      </w:r>
    </w:p>
    <w:p w14:paraId="3951FD33" w14:textId="77777777" w:rsidR="00465C2A" w:rsidRPr="009D36E9" w:rsidRDefault="00465C2A" w:rsidP="00465C2A">
      <w:pPr>
        <w:pStyle w:val="Titre4"/>
        <w:rPr>
          <w:lang w:val="en-US"/>
        </w:rPr>
      </w:pPr>
    </w:p>
    <w:p w14:paraId="196B517D" w14:textId="0B2EB252" w:rsidR="00465C2A" w:rsidRPr="0078633F" w:rsidRDefault="00465C2A" w:rsidP="00465C2A">
      <w:pPr>
        <w:pStyle w:val="Titre4"/>
        <w:rPr>
          <w:lang w:val="en-US"/>
        </w:rPr>
      </w:pPr>
      <w:r w:rsidRPr="0078633F">
        <w:rPr>
          <w:lang w:val="en-US"/>
        </w:rPr>
        <w:t xml:space="preserve">2eme </w:t>
      </w:r>
      <w:proofErr w:type="spellStart"/>
      <w:r w:rsidRPr="0078633F">
        <w:rPr>
          <w:lang w:val="en-US"/>
        </w:rPr>
        <w:t>Année</w:t>
      </w:r>
      <w:proofErr w:type="spellEnd"/>
      <w:r w:rsidRPr="0078633F">
        <w:rPr>
          <w:lang w:val="en-US"/>
        </w:rPr>
        <w:t xml:space="preserve"> CPGE- PSI* • 2023-2024 •</w:t>
      </w:r>
      <w:r w:rsidR="00151FE9" w:rsidRPr="0078633F">
        <w:rPr>
          <w:lang w:val="en-US"/>
        </w:rPr>
        <w:t xml:space="preserve"> </w:t>
      </w:r>
      <w:r w:rsidR="0078633F" w:rsidRPr="0078633F">
        <w:rPr>
          <w:lang w:val="en-US"/>
        </w:rPr>
        <w:t>High Honor</w:t>
      </w:r>
      <w:r w:rsidR="00960C19" w:rsidRPr="0078633F">
        <w:rPr>
          <w:lang w:val="en-US"/>
        </w:rPr>
        <w:t xml:space="preserve">, </w:t>
      </w:r>
      <w:r w:rsidRPr="0078633F">
        <w:rPr>
          <w:lang w:val="en-US"/>
        </w:rPr>
        <w:t>Jean PERRIN</w:t>
      </w:r>
      <w:r w:rsidR="0078633F" w:rsidRPr="0078633F">
        <w:rPr>
          <w:lang w:val="en-US"/>
        </w:rPr>
        <w:t xml:space="preserve"> High School</w:t>
      </w:r>
      <w:r w:rsidRPr="0078633F">
        <w:rPr>
          <w:lang w:val="en-US"/>
        </w:rPr>
        <w:t xml:space="preserve">, Marseille </w:t>
      </w:r>
    </w:p>
    <w:p w14:paraId="437BC94D" w14:textId="77777777" w:rsidR="0006300C" w:rsidRDefault="0006300C" w:rsidP="0006300C">
      <w:pPr>
        <w:rPr>
          <w:lang w:val="en-US"/>
        </w:rPr>
      </w:pPr>
    </w:p>
    <w:p w14:paraId="63077194" w14:textId="77777777" w:rsidR="0006300C" w:rsidRPr="009D36E9" w:rsidRDefault="0006300C" w:rsidP="0006300C">
      <w:pPr>
        <w:pStyle w:val="Titre4"/>
        <w:rPr>
          <w:lang w:val="en-US"/>
        </w:rPr>
      </w:pPr>
      <w:r w:rsidRPr="009D36E9">
        <w:rPr>
          <w:lang w:val="en-US"/>
        </w:rPr>
        <w:t xml:space="preserve">1ere </w:t>
      </w:r>
      <w:proofErr w:type="spellStart"/>
      <w:r w:rsidRPr="009D36E9">
        <w:rPr>
          <w:lang w:val="en-US"/>
        </w:rPr>
        <w:t>Année</w:t>
      </w:r>
      <w:proofErr w:type="spellEnd"/>
      <w:r w:rsidRPr="009D36E9">
        <w:rPr>
          <w:lang w:val="en-US"/>
        </w:rPr>
        <w:t xml:space="preserve"> CPGE- PCSI • 2022-2023 • Jean PERRIN High School, Marseille</w:t>
      </w:r>
    </w:p>
    <w:p w14:paraId="2A1E2F40" w14:textId="77777777" w:rsidR="0006300C" w:rsidRDefault="0006300C" w:rsidP="0006300C">
      <w:pPr>
        <w:rPr>
          <w:lang w:val="en-US"/>
        </w:rPr>
      </w:pPr>
    </w:p>
    <w:p w14:paraId="62FC1F03" w14:textId="4D447D9E" w:rsidR="0006300C" w:rsidRDefault="0006300C" w:rsidP="0006300C">
      <w:pPr>
        <w:pStyle w:val="Titre4"/>
        <w:rPr>
          <w:lang w:val="en-US"/>
        </w:rPr>
      </w:pPr>
      <w:r w:rsidRPr="0078633F">
        <w:rPr>
          <w:lang w:val="en-US"/>
        </w:rPr>
        <w:lastRenderedPageBreak/>
        <w:t>Baccalaureate in Math-Expert • 2021-2022 • Ami High School, Marseille</w:t>
      </w:r>
    </w:p>
    <w:p w14:paraId="62D895CB" w14:textId="77777777" w:rsidR="0006300C" w:rsidRPr="0006300C" w:rsidRDefault="0006300C" w:rsidP="0006300C">
      <w:pPr>
        <w:rPr>
          <w:lang w:val="en-US"/>
        </w:rPr>
      </w:pPr>
    </w:p>
    <w:p w14:paraId="2240C2F8" w14:textId="77777777" w:rsidR="0006300C" w:rsidRPr="00B63E0A" w:rsidRDefault="0006300C" w:rsidP="0006300C">
      <w:pPr>
        <w:pStyle w:val="Titre4"/>
        <w:rPr>
          <w:lang w:val="en-US"/>
        </w:rPr>
      </w:pPr>
      <w:proofErr w:type="spellStart"/>
      <w:r w:rsidRPr="00B63E0A">
        <w:rPr>
          <w:lang w:val="en-US"/>
        </w:rPr>
        <w:t>Diplôme</w:t>
      </w:r>
      <w:proofErr w:type="spellEnd"/>
      <w:r w:rsidRPr="00B63E0A">
        <w:rPr>
          <w:lang w:val="en-US"/>
        </w:rPr>
        <w:t xml:space="preserve"> National du Brevet • 2018-2019 • Ami High School, Marseille</w:t>
      </w:r>
    </w:p>
    <w:p w14:paraId="1CC3345C" w14:textId="77777777" w:rsidR="00151FE9" w:rsidRPr="0078633F" w:rsidRDefault="00151FE9" w:rsidP="00151FE9">
      <w:pPr>
        <w:rPr>
          <w:lang w:val="en-US"/>
        </w:rPr>
      </w:pPr>
    </w:p>
    <w:p w14:paraId="29E9FA0E" w14:textId="4AD378D5" w:rsidR="00B726CF" w:rsidRDefault="00801091">
      <w:pPr>
        <w:pStyle w:val="Titre1"/>
      </w:pPr>
      <w:r>
        <w:t>Languages</w:t>
      </w:r>
    </w:p>
    <w:p w14:paraId="1BFD0B07" w14:textId="30A92AB8" w:rsidR="00B72C29" w:rsidRDefault="00B72C29" w:rsidP="00151FE9">
      <w:pPr>
        <w:pStyle w:val="Titre4"/>
        <w:numPr>
          <w:ilvl w:val="0"/>
          <w:numId w:val="14"/>
        </w:numPr>
      </w:pPr>
      <w:r>
        <w:t xml:space="preserve">Français : </w:t>
      </w:r>
      <w:r w:rsidR="0078633F">
        <w:t>Advanced</w:t>
      </w:r>
      <w:r w:rsidR="00C869A3">
        <w:t xml:space="preserve"> – C2</w:t>
      </w:r>
    </w:p>
    <w:p w14:paraId="156E115C" w14:textId="43BC8DFF" w:rsidR="00151FE9" w:rsidRDefault="00151FE9" w:rsidP="00151FE9">
      <w:pPr>
        <w:pStyle w:val="Titre4"/>
        <w:numPr>
          <w:ilvl w:val="0"/>
          <w:numId w:val="14"/>
        </w:numPr>
      </w:pPr>
      <w:r>
        <w:t xml:space="preserve">Anglais : </w:t>
      </w:r>
      <w:proofErr w:type="spellStart"/>
      <w:r w:rsidR="0078633F">
        <w:t>Upper-Intermediate</w:t>
      </w:r>
      <w:proofErr w:type="spellEnd"/>
      <w:r w:rsidR="00C869A3">
        <w:t xml:space="preserve"> – B2</w:t>
      </w:r>
    </w:p>
    <w:p w14:paraId="505F7601" w14:textId="6187E4C3" w:rsidR="00151FE9" w:rsidRDefault="00151FE9" w:rsidP="00151FE9">
      <w:pPr>
        <w:pStyle w:val="Titre4"/>
        <w:numPr>
          <w:ilvl w:val="0"/>
          <w:numId w:val="14"/>
        </w:numPr>
      </w:pPr>
      <w:r>
        <w:t xml:space="preserve">Espagnol : </w:t>
      </w:r>
      <w:r w:rsidR="0078633F" w:rsidRPr="0078633F">
        <w:t xml:space="preserve">Basic </w:t>
      </w:r>
      <w:proofErr w:type="spellStart"/>
      <w:r w:rsidR="0078633F" w:rsidRPr="0078633F">
        <w:t>knowledge</w:t>
      </w:r>
      <w:proofErr w:type="spellEnd"/>
      <w:r w:rsidR="00C869A3">
        <w:t xml:space="preserve"> – A2</w:t>
      </w:r>
    </w:p>
    <w:p w14:paraId="4B491020" w14:textId="12FCF118" w:rsidR="00151FE9" w:rsidRPr="00151FE9" w:rsidRDefault="00151FE9" w:rsidP="00151FE9">
      <w:pPr>
        <w:pStyle w:val="Titre4"/>
        <w:numPr>
          <w:ilvl w:val="0"/>
          <w:numId w:val="14"/>
        </w:numPr>
      </w:pPr>
      <w:r>
        <w:t xml:space="preserve">Chinois : </w:t>
      </w:r>
      <w:r w:rsidR="0078633F" w:rsidRPr="0078633F">
        <w:t xml:space="preserve">Initiation course </w:t>
      </w:r>
      <w:r w:rsidR="00C869A3">
        <w:t>– A2</w:t>
      </w:r>
    </w:p>
    <w:p w14:paraId="51560C54" w14:textId="2F8DBAD0" w:rsidR="00151FE9" w:rsidRDefault="00801091" w:rsidP="00151FE9">
      <w:pPr>
        <w:pStyle w:val="Titre1"/>
      </w:pPr>
      <w:r>
        <w:t>skills</w:t>
      </w:r>
    </w:p>
    <w:p w14:paraId="090BB531" w14:textId="6905C474" w:rsidR="00227E30" w:rsidRDefault="00227E30" w:rsidP="00227E30">
      <w:pPr>
        <w:pStyle w:val="Titre4"/>
        <w:numPr>
          <w:ilvl w:val="0"/>
          <w:numId w:val="15"/>
        </w:numPr>
      </w:pPr>
      <w:r>
        <w:t xml:space="preserve">Python : </w:t>
      </w:r>
      <w:r w:rsidR="0078633F">
        <w:t>Advanced</w:t>
      </w:r>
    </w:p>
    <w:p w14:paraId="3B1B3DF6" w14:textId="75D5B1AA" w:rsidR="00227E30" w:rsidRDefault="00227E30" w:rsidP="00227E30">
      <w:pPr>
        <w:pStyle w:val="Titre4"/>
        <w:numPr>
          <w:ilvl w:val="0"/>
          <w:numId w:val="15"/>
        </w:numPr>
      </w:pPr>
      <w:r>
        <w:t xml:space="preserve">HTML : </w:t>
      </w:r>
      <w:r w:rsidR="0078633F">
        <w:t>Advanced</w:t>
      </w:r>
    </w:p>
    <w:p w14:paraId="6048030E" w14:textId="77777777" w:rsidR="009D36E9" w:rsidRDefault="00227E30" w:rsidP="009D36E9">
      <w:pPr>
        <w:pStyle w:val="Titre4"/>
        <w:numPr>
          <w:ilvl w:val="0"/>
          <w:numId w:val="15"/>
        </w:numPr>
        <w:rPr>
          <w:lang w:val="en-US"/>
        </w:rPr>
      </w:pPr>
      <w:r>
        <w:t xml:space="preserve">CSS : </w:t>
      </w:r>
      <w:proofErr w:type="spellStart"/>
      <w:r w:rsidR="0078633F">
        <w:t>Intermediate</w:t>
      </w:r>
      <w:proofErr w:type="spellEnd"/>
    </w:p>
    <w:p w14:paraId="5D551AA8" w14:textId="0E3C3451" w:rsidR="009D36E9" w:rsidRPr="009D36E9" w:rsidRDefault="009D36E9" w:rsidP="009D36E9">
      <w:pPr>
        <w:pStyle w:val="Titre4"/>
        <w:numPr>
          <w:ilvl w:val="0"/>
          <w:numId w:val="15"/>
        </w:numPr>
        <w:rPr>
          <w:lang w:val="en-US"/>
        </w:rPr>
      </w:pPr>
      <w:r>
        <w:rPr>
          <w:lang w:val="en-US"/>
        </w:rPr>
        <w:t>3</w:t>
      </w:r>
      <w:r w:rsidRPr="0078633F">
        <w:rPr>
          <w:lang w:val="en-US"/>
        </w:rPr>
        <w:t>D modeling and printing</w:t>
      </w:r>
      <w:r>
        <w:rPr>
          <w:lang w:val="en-US"/>
        </w:rPr>
        <w:tab/>
      </w:r>
    </w:p>
    <w:p w14:paraId="42CBA07A" w14:textId="4A2E2AA3" w:rsidR="00151FE9" w:rsidRPr="00801091" w:rsidRDefault="00801091" w:rsidP="00227E30">
      <w:pPr>
        <w:pStyle w:val="Titre4"/>
        <w:numPr>
          <w:ilvl w:val="0"/>
          <w:numId w:val="15"/>
        </w:numPr>
        <w:rPr>
          <w:lang w:val="en-US"/>
        </w:rPr>
      </w:pPr>
      <w:proofErr w:type="gramStart"/>
      <w:r w:rsidRPr="00801091">
        <w:rPr>
          <w:lang w:val="en-US"/>
        </w:rPr>
        <w:t>Others :</w:t>
      </w:r>
      <w:proofErr w:type="gramEnd"/>
      <w:r w:rsidRPr="00801091">
        <w:rPr>
          <w:lang w:val="en-US"/>
        </w:rPr>
        <w:t xml:space="preserve"> fast, serious, organized, neat and </w:t>
      </w:r>
      <w:r>
        <w:rPr>
          <w:lang w:val="en-US"/>
        </w:rPr>
        <w:t>efficient</w:t>
      </w:r>
    </w:p>
    <w:p w14:paraId="18D83EDD" w14:textId="305CE7BE" w:rsidR="00151FE9" w:rsidRPr="00801091" w:rsidRDefault="00801091" w:rsidP="00151FE9">
      <w:pPr>
        <w:pStyle w:val="Titre1"/>
        <w:rPr>
          <w:lang w:val="en-US"/>
        </w:rPr>
      </w:pPr>
      <w:r w:rsidRPr="00801091">
        <w:rPr>
          <w:lang w:val="en-US"/>
        </w:rPr>
        <w:t>Interests</w:t>
      </w:r>
    </w:p>
    <w:p w14:paraId="7F322091" w14:textId="6FEBEB8C" w:rsidR="00151FE9" w:rsidRPr="00801091" w:rsidRDefault="00801091" w:rsidP="00801091">
      <w:pPr>
        <w:pStyle w:val="Titre4"/>
        <w:rPr>
          <w:lang w:val="en-US"/>
        </w:rPr>
      </w:pPr>
      <w:r w:rsidRPr="00801091">
        <w:rPr>
          <w:lang w:val="en-US"/>
        </w:rPr>
        <w:t>Travel, guitar, computers, cycling, table tennis, climbing</w:t>
      </w:r>
    </w:p>
    <w:sectPr w:rsidR="00151FE9" w:rsidRPr="00801091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FFF74" w14:textId="77777777" w:rsidR="00503C5B" w:rsidRDefault="00503C5B">
      <w:r>
        <w:separator/>
      </w:r>
    </w:p>
  </w:endnote>
  <w:endnote w:type="continuationSeparator" w:id="0">
    <w:p w14:paraId="7D541D13" w14:textId="77777777" w:rsidR="00503C5B" w:rsidRDefault="00503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YaHei">
    <w:altName w:val="微软雅黑"/>
    <w:panose1 w:val="020B0503020204020204"/>
    <w:charset w:val="86"/>
    <w:family w:val="swiss"/>
    <w:pitch w:val="variable"/>
    <w:sig w:usb0="A0000287" w:usb1="2ACF3C52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D289E" w14:textId="77777777" w:rsidR="00B726CF" w:rsidRDefault="00A40D0A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BA575" w14:textId="77777777" w:rsidR="00503C5B" w:rsidRDefault="00503C5B">
      <w:r>
        <w:separator/>
      </w:r>
    </w:p>
  </w:footnote>
  <w:footnote w:type="continuationSeparator" w:id="0">
    <w:p w14:paraId="4FDB7550" w14:textId="77777777" w:rsidR="00503C5B" w:rsidRDefault="00503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1467B" w14:textId="77777777" w:rsidR="00B726CF" w:rsidRDefault="00A40D0A">
    <w:r>
      <w:rPr>
        <w:noProof/>
        <w:lang w:val="cs-CZ" w:eastAsia="cs-CZ" w:bidi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303F63C" wp14:editId="0A0A35F0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606C3B8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22587" w14:textId="77777777" w:rsidR="00B726CF" w:rsidRDefault="00A40D0A">
    <w:r>
      <w:rPr>
        <w:noProof/>
        <w:lang w:val="cs-CZ" w:eastAsia="cs-CZ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C3FF5F" wp14:editId="2E28A86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0"/>
              <wp:wrapNone/>
              <wp:docPr id="4" name="Groupe 4" title="Cadre de page avec ongle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Cadre 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e libre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8D1E098" w14:textId="77777777" w:rsidR="00B726CF" w:rsidRDefault="00B726CF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44C3FF5F" id="Groupe 4" o:spid="_x0000_s1026" alt="Titre : Cadre de page avec onglet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">
              <v:shape id="Cadre 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orme libre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68D1E098" w14:textId="77777777" w:rsidR="00B726CF" w:rsidRDefault="00B726CF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4A029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AC2E5F"/>
    <w:multiLevelType w:val="hybridMultilevel"/>
    <w:tmpl w:val="BBD8D5DE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ABC07A7"/>
    <w:multiLevelType w:val="hybridMultilevel"/>
    <w:tmpl w:val="A1F83064"/>
    <w:lvl w:ilvl="0" w:tplc="DBC6CEB4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42F15"/>
    <w:multiLevelType w:val="hybridMultilevel"/>
    <w:tmpl w:val="564CFF28"/>
    <w:lvl w:ilvl="0" w:tplc="DBC6CEB4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416C3"/>
    <w:multiLevelType w:val="hybridMultilevel"/>
    <w:tmpl w:val="1884BEFA"/>
    <w:lvl w:ilvl="0" w:tplc="F1084306">
      <w:start w:val="1"/>
      <w:numFmt w:val="bullet"/>
      <w:pStyle w:val="Listepuc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54655"/>
    <w:multiLevelType w:val="hybridMultilevel"/>
    <w:tmpl w:val="7AB01E5C"/>
    <w:lvl w:ilvl="0" w:tplc="14FA4362">
      <w:start w:val="1"/>
      <w:numFmt w:val="decimal"/>
      <w:pStyle w:val="Listenumro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32411">
    <w:abstractNumId w:val="9"/>
  </w:num>
  <w:num w:numId="2" w16cid:durableId="1312715849">
    <w:abstractNumId w:val="14"/>
  </w:num>
  <w:num w:numId="3" w16cid:durableId="1623609216">
    <w:abstractNumId w:val="12"/>
  </w:num>
  <w:num w:numId="4" w16cid:durableId="354623513">
    <w:abstractNumId w:val="7"/>
  </w:num>
  <w:num w:numId="5" w16cid:durableId="1192038550">
    <w:abstractNumId w:val="6"/>
  </w:num>
  <w:num w:numId="6" w16cid:durableId="1664816803">
    <w:abstractNumId w:val="5"/>
  </w:num>
  <w:num w:numId="7" w16cid:durableId="2119643855">
    <w:abstractNumId w:val="4"/>
  </w:num>
  <w:num w:numId="8" w16cid:durableId="1183205142">
    <w:abstractNumId w:val="8"/>
  </w:num>
  <w:num w:numId="9" w16cid:durableId="1995063934">
    <w:abstractNumId w:val="3"/>
  </w:num>
  <w:num w:numId="10" w16cid:durableId="107237586">
    <w:abstractNumId w:val="2"/>
  </w:num>
  <w:num w:numId="11" w16cid:durableId="868105306">
    <w:abstractNumId w:val="1"/>
  </w:num>
  <w:num w:numId="12" w16cid:durableId="457188418">
    <w:abstractNumId w:val="0"/>
  </w:num>
  <w:num w:numId="13" w16cid:durableId="226233582">
    <w:abstractNumId w:val="15"/>
  </w:num>
  <w:num w:numId="14" w16cid:durableId="1213349153">
    <w:abstractNumId w:val="13"/>
  </w:num>
  <w:num w:numId="15" w16cid:durableId="318460089">
    <w:abstractNumId w:val="11"/>
  </w:num>
  <w:num w:numId="16" w16cid:durableId="658578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attachedTemplate r:id="rId1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2A"/>
    <w:rsid w:val="00035DD5"/>
    <w:rsid w:val="00045916"/>
    <w:rsid w:val="0006300C"/>
    <w:rsid w:val="000D417A"/>
    <w:rsid w:val="00151FE9"/>
    <w:rsid w:val="001529E9"/>
    <w:rsid w:val="00227E30"/>
    <w:rsid w:val="0025767C"/>
    <w:rsid w:val="00283FB8"/>
    <w:rsid w:val="00295B83"/>
    <w:rsid w:val="00465C2A"/>
    <w:rsid w:val="00503C5B"/>
    <w:rsid w:val="00564E7A"/>
    <w:rsid w:val="005B4266"/>
    <w:rsid w:val="005E0DDF"/>
    <w:rsid w:val="0065284D"/>
    <w:rsid w:val="00764F3A"/>
    <w:rsid w:val="0078633F"/>
    <w:rsid w:val="00797268"/>
    <w:rsid w:val="00800EE0"/>
    <w:rsid w:val="00801091"/>
    <w:rsid w:val="0080143F"/>
    <w:rsid w:val="00922B00"/>
    <w:rsid w:val="00960C19"/>
    <w:rsid w:val="009710CC"/>
    <w:rsid w:val="009D11F8"/>
    <w:rsid w:val="009D36E9"/>
    <w:rsid w:val="00A40D0A"/>
    <w:rsid w:val="00AD00FF"/>
    <w:rsid w:val="00B63E0A"/>
    <w:rsid w:val="00B726CF"/>
    <w:rsid w:val="00B72C29"/>
    <w:rsid w:val="00C75006"/>
    <w:rsid w:val="00C869A3"/>
    <w:rsid w:val="00C96007"/>
    <w:rsid w:val="00CA0815"/>
    <w:rsid w:val="00D81179"/>
    <w:rsid w:val="00DB63B3"/>
    <w:rsid w:val="00EC6EE1"/>
    <w:rsid w:val="00FE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29478"/>
  <w15:chartTrackingRefBased/>
  <w15:docId w15:val="{5AA823B0-68DC-1940-A4F4-3CE7BEE4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fr-FR" w:eastAsia="ja-JP" w:bidi="fr-FR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1F8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ordonnes">
    <w:name w:val="Coordonnées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epuces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Titredulivre">
    <w:name w:val="Book Title"/>
    <w:basedOn w:val="Policepardfau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Pieddepage">
    <w:name w:val="footer"/>
    <w:basedOn w:val="Normal"/>
    <w:link w:val="PieddepageC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Pr>
      <w:color w:val="0E0B05" w:themeColor="text2"/>
      <w:sz w:val="24"/>
    </w:r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Accentuation">
    <w:name w:val="Emphasis"/>
    <w:basedOn w:val="Policepardfaut"/>
    <w:uiPriority w:val="20"/>
    <w:semiHidden/>
    <w:unhideWhenUsed/>
    <w:qFormat/>
    <w:rPr>
      <w:i w:val="0"/>
      <w:iCs/>
      <w:color w:val="E3AB47" w:themeColor="accent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Cs/>
      <w:sz w:val="26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Cs/>
      <w:color w:val="262626" w:themeColor="text1" w:themeTint="D9"/>
      <w:sz w:val="26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  <w:color w:val="262626" w:themeColor="text1" w:themeTint="D9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Paragraphedeliste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paragraph" w:styleId="TitreTR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om">
    <w:name w:val="Nom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reCar">
    <w:name w:val="Titre Car"/>
    <w:basedOn w:val="Policepardfaut"/>
    <w:link w:val="Titr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Listenumros">
    <w:name w:val="List Number"/>
    <w:basedOn w:val="Normal"/>
    <w:uiPriority w:val="10"/>
    <w:qFormat/>
    <w:pPr>
      <w:numPr>
        <w:numId w:val="13"/>
      </w:numPr>
    </w:p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ar">
    <w:name w:val="Date Car"/>
    <w:basedOn w:val="Policepardfaut"/>
    <w:link w:val="Date"/>
    <w:uiPriority w:val="99"/>
    <w:semiHidden/>
    <w:rPr>
      <w:color w:val="0E0B05" w:themeColor="text2"/>
      <w:sz w:val="24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sCar">
    <w:name w:val="Salutations Car"/>
    <w:basedOn w:val="Policepardfaut"/>
    <w:link w:val="Salutations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ar">
    <w:name w:val="Signature Car"/>
    <w:basedOn w:val="Policepardfaut"/>
    <w:link w:val="Signature"/>
    <w:uiPriority w:val="99"/>
    <w:semiHidden/>
    <w:rPr>
      <w:color w:val="0E0B05" w:themeColor="text2"/>
    </w:rPr>
  </w:style>
  <w:style w:type="character" w:styleId="Lienhypertexte">
    <w:name w:val="Hyperlink"/>
    <w:basedOn w:val="Policepardfaut"/>
    <w:uiPriority w:val="99"/>
    <w:unhideWhenUsed/>
    <w:rsid w:val="00045916"/>
    <w:rPr>
      <w:color w:val="53C3C7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5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enjaminkrief/Library/Containers/com.microsoft.Word/Data/Library/Application%20Support/Microsoft/Office/16.0/DTS/fr-FR%7bD5DD610F-95AC-4745-A8B1-F912F603FE8B%7d/%7b9C7B99AC-7F45-E448-8B6F-1538319370C0%7dtf10002074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5B573-7D8C-4DD8-8649-71804019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{9C7B99AC-7F45-E448-8B6F-1538319370C0}tf10002074.dotx</Template>
  <TotalTime>24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2024-10-13T12:32:00Z</dcterms:created>
  <dcterms:modified xsi:type="dcterms:W3CDTF">2025-12-26T21:51:00Z</dcterms:modified>
</cp:coreProperties>
</file>